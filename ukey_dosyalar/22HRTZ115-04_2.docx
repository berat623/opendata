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4183B8" w:themeColor="accent1"/>
          <w:lang w:eastAsia="ja-JP"/>
        </w:rPr>
        <w:id w:val="-147211941"/>
        <w:docPartObj>
          <w:docPartGallery w:val="Cover Pages"/>
          <w:docPartUnique/>
        </w:docPartObj>
      </w:sdtPr>
      <w:sdtEndPr>
        <w:rPr>
          <w:color w:val="auto"/>
          <w:sz w:val="40"/>
          <w:szCs w:val="40"/>
        </w:rPr>
      </w:sdtEndPr>
      <w:sdtContent>
        <w:p w:rsidR="00960688" w:rsidRDefault="00960688">
          <w:pPr>
            <w:pStyle w:val="AralkYok"/>
            <w:spacing w:before="1540" w:after="240"/>
            <w:jc w:val="center"/>
            <w:rPr>
              <w:color w:val="4183B8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002060"/>
              <w:sz w:val="72"/>
              <w:szCs w:val="72"/>
            </w:rPr>
            <w:alias w:val="Başlık"/>
            <w:tag w:val=""/>
            <w:id w:val="1735040861"/>
            <w:placeholder>
              <w:docPart w:val="9E3143EC601547098AF56C69ED40BCE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960688" w:rsidRPr="00960688" w:rsidRDefault="006D5F62">
              <w:pPr>
                <w:pStyle w:val="AralkYok"/>
                <w:pBdr>
                  <w:top w:val="single" w:sz="6" w:space="6" w:color="4183B8" w:themeColor="accent1"/>
                  <w:bottom w:val="single" w:sz="6" w:space="6" w:color="4183B8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2060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002060"/>
                  <w:sz w:val="72"/>
                  <w:szCs w:val="72"/>
                </w:rPr>
                <w:t>kariyer planlama dersi</w:t>
              </w:r>
            </w:p>
          </w:sdtContent>
        </w:sdt>
        <w:sdt>
          <w:sdtPr>
            <w:rPr>
              <w:b/>
              <w:color w:val="C23C0C"/>
              <w:sz w:val="32"/>
              <w:szCs w:val="32"/>
            </w:rPr>
            <w:alias w:val="Altyazı"/>
            <w:tag w:val=""/>
            <w:id w:val="328029620"/>
            <w:placeholder>
              <w:docPart w:val="F92CAC6F41AF4E4CB86F57176D24D60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960688" w:rsidRPr="00700C31" w:rsidRDefault="006D5F62">
              <w:pPr>
                <w:pStyle w:val="AralkYok"/>
                <w:jc w:val="center"/>
                <w:rPr>
                  <w:b/>
                  <w:color w:val="C23C0C"/>
                  <w:sz w:val="32"/>
                  <w:szCs w:val="32"/>
                </w:rPr>
              </w:pPr>
              <w:r>
                <w:rPr>
                  <w:b/>
                  <w:color w:val="C23C0C"/>
                  <w:sz w:val="32"/>
                  <w:szCs w:val="32"/>
                </w:rPr>
                <w:t>DERSİ GEÇMEK İÇİN HAZIRLANMASI GEREKEN BELGELER</w:t>
              </w:r>
            </w:p>
          </w:sdtContent>
        </w:sdt>
        <w:p w:rsidR="00960688" w:rsidRDefault="00960688">
          <w:pPr>
            <w:pStyle w:val="AralkYok"/>
            <w:spacing w:before="480"/>
            <w:jc w:val="center"/>
            <w:rPr>
              <w:color w:val="4183B8" w:themeColor="accent1"/>
            </w:rPr>
          </w:pPr>
          <w:r>
            <w:rPr>
              <w:noProof/>
              <w:color w:val="4183B8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Metin Kutusu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color w:val="C23C0C"/>
                                    <w:sz w:val="28"/>
                                    <w:szCs w:val="28"/>
                                  </w:rPr>
                                  <w:alias w:val="Tarih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tr-T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960688" w:rsidRPr="00960688" w:rsidRDefault="00356487">
                                    <w:pPr>
                                      <w:pStyle w:val="AralkYok"/>
                                      <w:spacing w:after="40"/>
                                      <w:jc w:val="center"/>
                                      <w:rPr>
                                        <w:b/>
                                        <w:caps/>
                                        <w:color w:val="C23C0C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caps/>
                                        <w:color w:val="C23C0C"/>
                                        <w:sz w:val="28"/>
                                        <w:szCs w:val="28"/>
                                      </w:rPr>
                                      <w:t>2021</w:t>
                                    </w:r>
                                    <w:r w:rsidR="00EE3492">
                                      <w:rPr>
                                        <w:b/>
                                        <w:caps/>
                                        <w:color w:val="C23C0C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caps/>
                                        <w:color w:val="C23C0C"/>
                                        <w:sz w:val="28"/>
                                        <w:szCs w:val="28"/>
                                      </w:rPr>
                                      <w:t>- 2022</w:t>
                                    </w:r>
                                    <w:r w:rsidR="00960688" w:rsidRPr="00960688">
                                      <w:rPr>
                                        <w:b/>
                                        <w:caps/>
                                        <w:color w:val="C23C0C"/>
                                        <w:sz w:val="28"/>
                                        <w:szCs w:val="28"/>
                                      </w:rPr>
                                      <w:t xml:space="preserve"> EĞİTİM ÖĞRETİM YILI GÜZ DÖNEMİ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DeDIgaegIAAFo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b/>
                              <w:caps/>
                              <w:color w:val="C23C0C"/>
                              <w:sz w:val="28"/>
                              <w:szCs w:val="28"/>
                            </w:rPr>
                            <w:alias w:val="Tarih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960688" w:rsidRPr="00960688" w:rsidRDefault="00356487">
                              <w:pPr>
                                <w:pStyle w:val="AralkYok"/>
                                <w:spacing w:after="40"/>
                                <w:jc w:val="center"/>
                                <w:rPr>
                                  <w:b/>
                                  <w:caps/>
                                  <w:color w:val="C23C0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color w:val="C23C0C"/>
                                  <w:sz w:val="28"/>
                                  <w:szCs w:val="28"/>
                                </w:rPr>
                                <w:t>2021</w:t>
                              </w:r>
                              <w:r w:rsidR="00EE3492">
                                <w:rPr>
                                  <w:b/>
                                  <w:caps/>
                                  <w:color w:val="C23C0C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aps/>
                                  <w:color w:val="C23C0C"/>
                                  <w:sz w:val="28"/>
                                  <w:szCs w:val="28"/>
                                </w:rPr>
                                <w:t>- 2022</w:t>
                              </w:r>
                              <w:r w:rsidR="00960688" w:rsidRPr="00960688">
                                <w:rPr>
                                  <w:b/>
                                  <w:caps/>
                                  <w:color w:val="C23C0C"/>
                                  <w:sz w:val="28"/>
                                  <w:szCs w:val="28"/>
                                </w:rPr>
                                <w:t xml:space="preserve"> EĞİTİM ÖĞRETİM YILI GÜZ DÖNEMİ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:rsidR="00960688" w:rsidRDefault="00960688">
          <w:pPr>
            <w:rPr>
              <w:rFonts w:asciiTheme="majorHAnsi" w:eastAsiaTheme="majorEastAsia" w:hAnsiTheme="majorHAnsi" w:cstheme="majorBidi"/>
              <w:caps/>
              <w:color w:val="C23C0C" w:themeColor="accent2" w:themeShade="BF"/>
              <w:kern w:val="28"/>
              <w:sz w:val="40"/>
              <w:szCs w:val="40"/>
            </w:rPr>
          </w:pPr>
          <w:r>
            <w:rPr>
              <w:sz w:val="40"/>
              <w:szCs w:val="40"/>
            </w:rPr>
            <w:br w:type="page"/>
          </w:r>
        </w:p>
      </w:sdtContent>
    </w:sdt>
    <w:p w:rsidR="001802FB" w:rsidRPr="00960688" w:rsidRDefault="006B35E8">
      <w:pPr>
        <w:pStyle w:val="KonuBal"/>
        <w:rPr>
          <w:b/>
          <w:sz w:val="40"/>
          <w:szCs w:val="40"/>
        </w:rPr>
      </w:pPr>
      <w:r w:rsidRPr="00960688">
        <w:rPr>
          <w:b/>
          <w:color w:val="F15A24" w:themeColor="accent2"/>
          <w:sz w:val="40"/>
          <w:szCs w:val="40"/>
        </w:rPr>
        <w:lastRenderedPageBreak/>
        <w:t>“</w:t>
      </w:r>
      <w:r w:rsidR="001802FB" w:rsidRPr="00960688">
        <w:rPr>
          <w:b/>
          <w:color w:val="F15A24" w:themeColor="accent2"/>
          <w:sz w:val="40"/>
          <w:szCs w:val="40"/>
        </w:rPr>
        <w:t>kariyer planlama dersi</w:t>
      </w:r>
      <w:r w:rsidRPr="00960688">
        <w:rPr>
          <w:b/>
          <w:color w:val="F15A24" w:themeColor="accent2"/>
          <w:sz w:val="40"/>
          <w:szCs w:val="40"/>
        </w:rPr>
        <w:t>”</w:t>
      </w:r>
      <w:r w:rsidR="001802FB" w:rsidRPr="00960688">
        <w:rPr>
          <w:b/>
          <w:color w:val="F15A24" w:themeColor="accent2"/>
          <w:sz w:val="40"/>
          <w:szCs w:val="40"/>
        </w:rPr>
        <w:t xml:space="preserve"> istenen belgeler </w:t>
      </w:r>
      <w:r w:rsidR="001802FB" w:rsidRPr="00960688">
        <w:rPr>
          <w:b/>
          <w:sz w:val="40"/>
          <w:szCs w:val="40"/>
        </w:rPr>
        <w:t xml:space="preserve">1 </w:t>
      </w:r>
    </w:p>
    <w:p w:rsidR="002B0F00" w:rsidRPr="004956D2" w:rsidRDefault="00456D40" w:rsidP="00456D40">
      <w:pPr>
        <w:pStyle w:val="KonuBal"/>
        <w:rPr>
          <w:color w:val="002060"/>
          <w:sz w:val="44"/>
          <w:szCs w:val="44"/>
        </w:rPr>
      </w:pPr>
      <w:r>
        <w:rPr>
          <w:sz w:val="56"/>
        </w:rPr>
        <w:t xml:space="preserve"> </w:t>
      </w:r>
      <w:r w:rsidRPr="004956D2">
        <w:rPr>
          <w:color w:val="002060"/>
          <w:sz w:val="44"/>
          <w:szCs w:val="44"/>
        </w:rPr>
        <w:t>yetenek kapısı platformuna üye ol</w:t>
      </w:r>
      <w:r w:rsidR="004956D2" w:rsidRPr="004956D2">
        <w:rPr>
          <w:color w:val="002060"/>
          <w:sz w:val="44"/>
          <w:szCs w:val="44"/>
        </w:rPr>
        <w:t>un</w:t>
      </w:r>
      <w:r w:rsidRPr="004956D2">
        <w:rPr>
          <w:color w:val="002060"/>
          <w:sz w:val="44"/>
          <w:szCs w:val="44"/>
        </w:rPr>
        <w:t>duğunu gösteren ekran görüntüsü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B16A2" w:rsidTr="001B16A2">
        <w:tc>
          <w:tcPr>
            <w:tcW w:w="10456" w:type="dxa"/>
          </w:tcPr>
          <w:p w:rsidR="001B16A2" w:rsidRPr="00960688" w:rsidRDefault="001B16A2" w:rsidP="001B16A2">
            <w:pPr>
              <w:rPr>
                <w:color w:val="F15A24" w:themeColor="accent2"/>
                <w:sz w:val="48"/>
                <w:szCs w:val="48"/>
              </w:rPr>
            </w:pPr>
            <w:r w:rsidRPr="00960688">
              <w:rPr>
                <w:b/>
                <w:color w:val="F15A24" w:themeColor="accent2"/>
                <w:sz w:val="40"/>
                <w:szCs w:val="40"/>
              </w:rPr>
              <w:t>www.yetenekkapisi.org</w:t>
            </w:r>
          </w:p>
          <w:p w:rsidR="001B16A2" w:rsidRPr="001B16A2" w:rsidRDefault="001B16A2" w:rsidP="001B16A2">
            <w:pPr>
              <w:pStyle w:val="Balk3"/>
              <w:outlineLvl w:val="2"/>
              <w:rPr>
                <w:b/>
                <w:sz w:val="32"/>
                <w:szCs w:val="32"/>
              </w:rPr>
            </w:pPr>
            <w:r w:rsidRPr="001B16A2">
              <w:rPr>
                <w:b/>
                <w:sz w:val="32"/>
                <w:szCs w:val="32"/>
              </w:rPr>
              <w:t xml:space="preserve">İnternet </w:t>
            </w:r>
            <w:r w:rsidR="008820F4">
              <w:rPr>
                <w:b/>
                <w:sz w:val="32"/>
                <w:szCs w:val="32"/>
              </w:rPr>
              <w:t>p</w:t>
            </w:r>
            <w:r w:rsidRPr="001B16A2">
              <w:rPr>
                <w:b/>
                <w:sz w:val="32"/>
                <w:szCs w:val="32"/>
              </w:rPr>
              <w:t xml:space="preserve">latformunda binlerce şirketin etkinlik, staj, </w:t>
            </w:r>
            <w:proofErr w:type="spellStart"/>
            <w:r w:rsidRPr="001B16A2">
              <w:rPr>
                <w:b/>
                <w:sz w:val="32"/>
                <w:szCs w:val="32"/>
              </w:rPr>
              <w:t>part</w:t>
            </w:r>
            <w:proofErr w:type="spellEnd"/>
            <w:r w:rsidRPr="001B16A2">
              <w:rPr>
                <w:b/>
                <w:sz w:val="32"/>
                <w:szCs w:val="32"/>
              </w:rPr>
              <w:t xml:space="preserve">-time iş olanakları </w:t>
            </w:r>
            <w:r w:rsidR="000F5E6E">
              <w:rPr>
                <w:b/>
                <w:sz w:val="32"/>
                <w:szCs w:val="32"/>
              </w:rPr>
              <w:t xml:space="preserve">düzenli olarak </w:t>
            </w:r>
            <w:r w:rsidRPr="001B16A2">
              <w:rPr>
                <w:b/>
                <w:sz w:val="32"/>
                <w:szCs w:val="32"/>
              </w:rPr>
              <w:t>duyurulmakta</w:t>
            </w:r>
            <w:r w:rsidR="000F5E6E">
              <w:rPr>
                <w:b/>
                <w:sz w:val="32"/>
                <w:szCs w:val="32"/>
              </w:rPr>
              <w:t xml:space="preserve">dır. </w:t>
            </w:r>
          </w:p>
          <w:p w:rsidR="001B16A2" w:rsidRDefault="001B16A2" w:rsidP="001B16A2">
            <w:pPr>
              <w:rPr>
                <w:b/>
                <w:color w:val="F15A24" w:themeColor="accent2"/>
                <w:sz w:val="40"/>
                <w:szCs w:val="40"/>
              </w:rPr>
            </w:pPr>
          </w:p>
        </w:tc>
      </w:tr>
    </w:tbl>
    <w:p w:rsidR="001B16A2" w:rsidRDefault="001B16A2" w:rsidP="001B16A2">
      <w:pPr>
        <w:rPr>
          <w:b/>
          <w:color w:val="F15A24" w:themeColor="accent2"/>
          <w:sz w:val="40"/>
          <w:szCs w:val="40"/>
        </w:rPr>
      </w:pPr>
    </w:p>
    <w:p w:rsidR="001B16A2" w:rsidRDefault="001B16A2" w:rsidP="001B16A2"/>
    <w:p w:rsidR="001B16A2" w:rsidRDefault="001B16A2" w:rsidP="001B16A2">
      <w:pPr>
        <w:pStyle w:val="Balk3"/>
      </w:pPr>
    </w:p>
    <w:p w:rsidR="002B0F00" w:rsidRDefault="002B0F0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C833A0" w:rsidRPr="002956B5" w:rsidRDefault="003E37D3" w:rsidP="00C833A0">
      <w:pPr>
        <w:pStyle w:val="KonuBal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“</w:t>
      </w:r>
      <w:r w:rsidR="00C833A0" w:rsidRPr="002956B5">
        <w:rPr>
          <w:b/>
          <w:sz w:val="40"/>
          <w:szCs w:val="40"/>
        </w:rPr>
        <w:t xml:space="preserve">kariyer planlama dersi” istenen belgeler 2 </w:t>
      </w:r>
    </w:p>
    <w:p w:rsidR="00C833A0" w:rsidRPr="00A04D52" w:rsidRDefault="00C833A0" w:rsidP="00C833A0">
      <w:pPr>
        <w:pStyle w:val="KonuBal"/>
        <w:rPr>
          <w:color w:val="002060"/>
          <w:sz w:val="44"/>
          <w:szCs w:val="44"/>
        </w:rPr>
      </w:pPr>
      <w:r>
        <w:rPr>
          <w:sz w:val="56"/>
        </w:rPr>
        <w:t xml:space="preserve"> </w:t>
      </w:r>
      <w:r w:rsidR="00A04D52">
        <w:rPr>
          <w:color w:val="002060"/>
          <w:sz w:val="44"/>
          <w:szCs w:val="44"/>
        </w:rPr>
        <w:t xml:space="preserve">ytnk tv </w:t>
      </w:r>
      <w:r w:rsidRPr="00A04D52">
        <w:rPr>
          <w:color w:val="002060"/>
          <w:sz w:val="44"/>
          <w:szCs w:val="44"/>
        </w:rPr>
        <w:t>platformuna üye ol</w:t>
      </w:r>
      <w:r w:rsidR="004956D2" w:rsidRPr="00A04D52">
        <w:rPr>
          <w:color w:val="002060"/>
          <w:sz w:val="44"/>
          <w:szCs w:val="44"/>
        </w:rPr>
        <w:t>un</w:t>
      </w:r>
      <w:r w:rsidRPr="00A04D52">
        <w:rPr>
          <w:color w:val="002060"/>
          <w:sz w:val="44"/>
          <w:szCs w:val="44"/>
        </w:rPr>
        <w:t>duğunu gösteren ekran görüntüsü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833A0" w:rsidTr="0044524D">
        <w:tc>
          <w:tcPr>
            <w:tcW w:w="10456" w:type="dxa"/>
          </w:tcPr>
          <w:p w:rsidR="00C833A0" w:rsidRPr="002956B5" w:rsidRDefault="00A04D52" w:rsidP="0044524D">
            <w:pPr>
              <w:rPr>
                <w:color w:val="C23C0C"/>
                <w:sz w:val="48"/>
                <w:szCs w:val="48"/>
              </w:rPr>
            </w:pPr>
            <w:r w:rsidRPr="002956B5">
              <w:rPr>
                <w:b/>
                <w:color w:val="C23C0C"/>
                <w:sz w:val="40"/>
                <w:szCs w:val="40"/>
              </w:rPr>
              <w:t>https://</w:t>
            </w:r>
            <w:proofErr w:type="gramStart"/>
            <w:r w:rsidRPr="002956B5">
              <w:rPr>
                <w:b/>
                <w:color w:val="C23C0C"/>
                <w:sz w:val="40"/>
                <w:szCs w:val="40"/>
              </w:rPr>
              <w:t>ytnk.tv</w:t>
            </w:r>
            <w:proofErr w:type="gramEnd"/>
            <w:r w:rsidRPr="002956B5">
              <w:rPr>
                <w:b/>
                <w:color w:val="C23C0C"/>
                <w:sz w:val="40"/>
                <w:szCs w:val="40"/>
              </w:rPr>
              <w:t>/</w:t>
            </w:r>
          </w:p>
          <w:p w:rsidR="00C833A0" w:rsidRPr="001B16A2" w:rsidRDefault="008820F4" w:rsidP="0044524D">
            <w:pPr>
              <w:pStyle w:val="Balk3"/>
              <w:outlineLvl w:val="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İnternet p</w:t>
            </w:r>
            <w:r w:rsidR="00C833A0" w:rsidRPr="001B16A2">
              <w:rPr>
                <w:b/>
                <w:sz w:val="32"/>
                <w:szCs w:val="32"/>
              </w:rPr>
              <w:t>latformunda “Kariyer Planlama</w:t>
            </w:r>
            <w:r w:rsidR="009562A4">
              <w:rPr>
                <w:b/>
                <w:sz w:val="32"/>
                <w:szCs w:val="32"/>
              </w:rPr>
              <w:t>” d</w:t>
            </w:r>
            <w:r w:rsidR="00C833A0" w:rsidRPr="001B16A2">
              <w:rPr>
                <w:b/>
                <w:sz w:val="32"/>
                <w:szCs w:val="32"/>
              </w:rPr>
              <w:t>ersi</w:t>
            </w:r>
            <w:r w:rsidR="009562A4">
              <w:rPr>
                <w:b/>
                <w:sz w:val="32"/>
                <w:szCs w:val="32"/>
              </w:rPr>
              <w:t xml:space="preserve">nin </w:t>
            </w:r>
            <w:r w:rsidR="000F5E6E" w:rsidRPr="001B16A2">
              <w:rPr>
                <w:b/>
                <w:sz w:val="32"/>
                <w:szCs w:val="32"/>
              </w:rPr>
              <w:t>videoları</w:t>
            </w:r>
            <w:r w:rsidR="000F5E6E">
              <w:rPr>
                <w:b/>
                <w:sz w:val="32"/>
                <w:szCs w:val="32"/>
              </w:rPr>
              <w:t xml:space="preserve"> </w:t>
            </w:r>
            <w:r w:rsidR="000F5E6E" w:rsidRPr="001B16A2">
              <w:rPr>
                <w:b/>
                <w:sz w:val="32"/>
                <w:szCs w:val="32"/>
              </w:rPr>
              <w:t>yer</w:t>
            </w:r>
            <w:r w:rsidR="00C833A0" w:rsidRPr="001B16A2">
              <w:rPr>
                <w:b/>
                <w:sz w:val="32"/>
                <w:szCs w:val="32"/>
              </w:rPr>
              <w:t xml:space="preserve"> almaktadır</w:t>
            </w:r>
            <w:r w:rsidR="00C833A0">
              <w:rPr>
                <w:b/>
                <w:sz w:val="32"/>
                <w:szCs w:val="32"/>
              </w:rPr>
              <w:t>.</w:t>
            </w:r>
            <w:r>
              <w:rPr>
                <w:b/>
                <w:sz w:val="32"/>
                <w:szCs w:val="32"/>
              </w:rPr>
              <w:t xml:space="preserve"> Öğrenciler, ders videolarını bu platforma üye olup izleyebilirler.</w:t>
            </w:r>
            <w:r w:rsidR="00C833A0">
              <w:rPr>
                <w:b/>
                <w:sz w:val="32"/>
                <w:szCs w:val="32"/>
              </w:rPr>
              <w:t xml:space="preserve"> </w:t>
            </w:r>
          </w:p>
          <w:p w:rsidR="00C833A0" w:rsidRDefault="00C833A0" w:rsidP="0044524D">
            <w:pPr>
              <w:rPr>
                <w:b/>
                <w:color w:val="F15A24" w:themeColor="accent2"/>
                <w:sz w:val="40"/>
                <w:szCs w:val="40"/>
              </w:rPr>
            </w:pPr>
          </w:p>
        </w:tc>
      </w:tr>
    </w:tbl>
    <w:p w:rsidR="00C833A0" w:rsidRDefault="00C833A0" w:rsidP="00C833A0">
      <w:pPr>
        <w:rPr>
          <w:b/>
          <w:color w:val="F15A24" w:themeColor="accent2"/>
          <w:sz w:val="40"/>
          <w:szCs w:val="40"/>
        </w:rPr>
      </w:pPr>
    </w:p>
    <w:p w:rsidR="00C833A0" w:rsidRDefault="00C833A0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EA10A5" w:rsidRPr="002956B5" w:rsidRDefault="00EA10A5" w:rsidP="00EA10A5">
      <w:pPr>
        <w:pStyle w:val="KonuBal"/>
        <w:rPr>
          <w:b/>
          <w:color w:val="C23C0C"/>
          <w:sz w:val="40"/>
          <w:szCs w:val="40"/>
        </w:rPr>
      </w:pPr>
      <w:r w:rsidRPr="002956B5">
        <w:rPr>
          <w:b/>
          <w:color w:val="C23C0C"/>
          <w:sz w:val="40"/>
          <w:szCs w:val="40"/>
        </w:rPr>
        <w:lastRenderedPageBreak/>
        <w:t xml:space="preserve">kariyer planlama dersi” istenen belgeler 3 </w:t>
      </w:r>
    </w:p>
    <w:p w:rsidR="00EA10A5" w:rsidRPr="00EA10A5" w:rsidRDefault="00EA10A5" w:rsidP="00EA10A5">
      <w:pPr>
        <w:pStyle w:val="KonuBal"/>
        <w:rPr>
          <w:color w:val="002060"/>
          <w:sz w:val="36"/>
          <w:szCs w:val="36"/>
        </w:rPr>
      </w:pPr>
      <w:r>
        <w:rPr>
          <w:sz w:val="56"/>
        </w:rPr>
        <w:t xml:space="preserve"> </w:t>
      </w:r>
      <w:r w:rsidRPr="00EA10A5">
        <w:rPr>
          <w:color w:val="002060"/>
          <w:sz w:val="36"/>
          <w:szCs w:val="36"/>
        </w:rPr>
        <w:t>BURSA ULUDAĞ ÜNİVERSİTESİ KARİYER UYGULAMA VE ARAŞTIRMA MERKEZİ SOSYAL MEDYA HESAPLARINI TAKİP ETTİĞİNİ gösteren ekran görüntüsü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A10A5" w:rsidTr="0044524D">
        <w:tc>
          <w:tcPr>
            <w:tcW w:w="10456" w:type="dxa"/>
          </w:tcPr>
          <w:p w:rsidR="00EA10A5" w:rsidRPr="002956B5" w:rsidRDefault="00BF0238" w:rsidP="0044524D">
            <w:pPr>
              <w:rPr>
                <w:b/>
                <w:color w:val="C23C0C"/>
                <w:sz w:val="40"/>
                <w:szCs w:val="40"/>
              </w:rPr>
            </w:pPr>
            <w:proofErr w:type="spellStart"/>
            <w:r w:rsidRPr="002956B5">
              <w:rPr>
                <w:b/>
                <w:color w:val="C23C0C"/>
                <w:sz w:val="40"/>
                <w:szCs w:val="40"/>
              </w:rPr>
              <w:t>Instagram</w:t>
            </w:r>
            <w:proofErr w:type="spellEnd"/>
            <w:r w:rsidRPr="002956B5">
              <w:rPr>
                <w:b/>
                <w:color w:val="C23C0C"/>
                <w:sz w:val="40"/>
                <w:szCs w:val="40"/>
              </w:rPr>
              <w:t xml:space="preserve">: </w:t>
            </w:r>
            <w:proofErr w:type="spellStart"/>
            <w:r w:rsidR="007B41A9" w:rsidRPr="007B41A9">
              <w:rPr>
                <w:b/>
                <w:color w:val="002060"/>
                <w:sz w:val="40"/>
                <w:szCs w:val="40"/>
              </w:rPr>
              <w:t>buukariyermerkezi</w:t>
            </w:r>
            <w:proofErr w:type="spellEnd"/>
          </w:p>
          <w:p w:rsidR="00BF0238" w:rsidRPr="002956B5" w:rsidRDefault="00BF0238" w:rsidP="0044524D">
            <w:pPr>
              <w:rPr>
                <w:color w:val="C23C0C"/>
                <w:sz w:val="48"/>
                <w:szCs w:val="48"/>
              </w:rPr>
            </w:pPr>
            <w:proofErr w:type="spellStart"/>
            <w:r w:rsidRPr="002956B5">
              <w:rPr>
                <w:b/>
                <w:color w:val="C23C0C"/>
                <w:sz w:val="40"/>
                <w:szCs w:val="40"/>
              </w:rPr>
              <w:t>Linkedin</w:t>
            </w:r>
            <w:proofErr w:type="spellEnd"/>
            <w:r w:rsidRPr="002956B5">
              <w:rPr>
                <w:b/>
                <w:color w:val="C23C0C"/>
                <w:sz w:val="40"/>
                <w:szCs w:val="40"/>
              </w:rPr>
              <w:t xml:space="preserve">: </w:t>
            </w:r>
            <w:r w:rsidR="007B41A9" w:rsidRPr="007B41A9">
              <w:rPr>
                <w:b/>
                <w:color w:val="002060"/>
                <w:sz w:val="40"/>
                <w:szCs w:val="40"/>
              </w:rPr>
              <w:t>BUU Kariyer Uygulama ve Araştırma Merkezi</w:t>
            </w:r>
          </w:p>
          <w:p w:rsidR="00EA10A5" w:rsidRPr="001B16A2" w:rsidRDefault="00BF0238" w:rsidP="0044524D">
            <w:pPr>
              <w:pStyle w:val="Balk3"/>
              <w:outlineLvl w:val="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Kariyer Merkezince düzenlenen çok sayıda etkinlik/ seminer/ eğitim/ mentörlük vb. uygulamalardan haberdar olunacak… </w:t>
            </w:r>
          </w:p>
          <w:p w:rsidR="00EA10A5" w:rsidRDefault="00EA10A5" w:rsidP="0044524D">
            <w:pPr>
              <w:rPr>
                <w:b/>
                <w:color w:val="F15A24" w:themeColor="accent2"/>
                <w:sz w:val="40"/>
                <w:szCs w:val="40"/>
              </w:rPr>
            </w:pPr>
          </w:p>
        </w:tc>
      </w:tr>
    </w:tbl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5B07A5" w:rsidRDefault="005B07A5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7B7A88" w:rsidRPr="002956B5" w:rsidRDefault="007B7A88" w:rsidP="007B7A88">
      <w:pPr>
        <w:pStyle w:val="KonuBal"/>
        <w:rPr>
          <w:b/>
          <w:sz w:val="40"/>
          <w:szCs w:val="40"/>
        </w:rPr>
      </w:pPr>
      <w:r w:rsidRPr="002956B5">
        <w:rPr>
          <w:b/>
          <w:sz w:val="40"/>
          <w:szCs w:val="40"/>
        </w:rPr>
        <w:lastRenderedPageBreak/>
        <w:t xml:space="preserve">kariyer planlama dersi” istenen belgeler 4 </w:t>
      </w:r>
    </w:p>
    <w:p w:rsidR="007B7A88" w:rsidRPr="00EA10A5" w:rsidRDefault="003E37D3" w:rsidP="007B7A88">
      <w:pPr>
        <w:pStyle w:val="KonuBal"/>
        <w:rPr>
          <w:color w:val="002060"/>
          <w:sz w:val="36"/>
          <w:szCs w:val="36"/>
        </w:rPr>
      </w:pPr>
      <w:r w:rsidRPr="00EA10A5">
        <w:rPr>
          <w:color w:val="002060"/>
          <w:sz w:val="36"/>
          <w:szCs w:val="36"/>
        </w:rPr>
        <w:t xml:space="preserve">BURSA ULUDAĞ ÜNİVERSİTESİ </w:t>
      </w:r>
      <w:r>
        <w:rPr>
          <w:color w:val="002060"/>
          <w:sz w:val="36"/>
          <w:szCs w:val="36"/>
        </w:rPr>
        <w:t xml:space="preserve">TEKNOLOJİ TRANSFER </w:t>
      </w:r>
      <w:proofErr w:type="gramStart"/>
      <w:r>
        <w:rPr>
          <w:color w:val="002060"/>
          <w:sz w:val="36"/>
          <w:szCs w:val="36"/>
        </w:rPr>
        <w:t xml:space="preserve">OFİSİ </w:t>
      </w:r>
      <w:r w:rsidRPr="00EA10A5">
        <w:rPr>
          <w:color w:val="002060"/>
          <w:sz w:val="36"/>
          <w:szCs w:val="36"/>
        </w:rPr>
        <w:t xml:space="preserve"> SOSYAL</w:t>
      </w:r>
      <w:proofErr w:type="gramEnd"/>
      <w:r w:rsidRPr="00EA10A5">
        <w:rPr>
          <w:color w:val="002060"/>
          <w:sz w:val="36"/>
          <w:szCs w:val="36"/>
        </w:rPr>
        <w:t xml:space="preserve"> MEDYA HESAPLARINI TAKİP ETTİĞİNİ gösteren ekran görüntüsü</w:t>
      </w:r>
      <w:r w:rsidR="00EC59E1">
        <w:rPr>
          <w:color w:val="002060"/>
          <w:sz w:val="36"/>
          <w:szCs w:val="36"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B7A88" w:rsidTr="0044524D">
        <w:tc>
          <w:tcPr>
            <w:tcW w:w="10456" w:type="dxa"/>
          </w:tcPr>
          <w:p w:rsidR="007B7A88" w:rsidRPr="002956B5" w:rsidRDefault="007B7A88" w:rsidP="0044524D">
            <w:pPr>
              <w:rPr>
                <w:b/>
                <w:color w:val="C23C0C"/>
                <w:sz w:val="40"/>
                <w:szCs w:val="40"/>
              </w:rPr>
            </w:pPr>
            <w:proofErr w:type="spellStart"/>
            <w:r w:rsidRPr="002956B5">
              <w:rPr>
                <w:b/>
                <w:color w:val="C23C0C"/>
                <w:sz w:val="40"/>
                <w:szCs w:val="40"/>
              </w:rPr>
              <w:t>Instagram</w:t>
            </w:r>
            <w:proofErr w:type="spellEnd"/>
            <w:r w:rsidRPr="002956B5">
              <w:rPr>
                <w:b/>
                <w:color w:val="C23C0C"/>
                <w:sz w:val="40"/>
                <w:szCs w:val="40"/>
              </w:rPr>
              <w:t xml:space="preserve">: </w:t>
            </w:r>
            <w:proofErr w:type="spellStart"/>
            <w:r w:rsidR="00F10D80" w:rsidRPr="009445EA">
              <w:rPr>
                <w:b/>
                <w:color w:val="002060"/>
                <w:sz w:val="36"/>
                <w:szCs w:val="36"/>
              </w:rPr>
              <w:t>bursauludagtto</w:t>
            </w:r>
            <w:proofErr w:type="spellEnd"/>
          </w:p>
          <w:p w:rsidR="007B7A88" w:rsidRPr="002956B5" w:rsidRDefault="007B7A88" w:rsidP="0044524D">
            <w:pPr>
              <w:rPr>
                <w:color w:val="C23C0C"/>
                <w:sz w:val="48"/>
                <w:szCs w:val="48"/>
              </w:rPr>
            </w:pPr>
            <w:proofErr w:type="spellStart"/>
            <w:r w:rsidRPr="002956B5">
              <w:rPr>
                <w:b/>
                <w:color w:val="C23C0C"/>
                <w:sz w:val="40"/>
                <w:szCs w:val="40"/>
              </w:rPr>
              <w:t>Linkedin</w:t>
            </w:r>
            <w:proofErr w:type="spellEnd"/>
            <w:r w:rsidRPr="002956B5">
              <w:rPr>
                <w:b/>
                <w:color w:val="C23C0C"/>
                <w:sz w:val="40"/>
                <w:szCs w:val="40"/>
              </w:rPr>
              <w:t xml:space="preserve">: </w:t>
            </w:r>
            <w:r w:rsidR="00F10D80" w:rsidRPr="009445EA">
              <w:rPr>
                <w:b/>
                <w:color w:val="002060"/>
                <w:sz w:val="32"/>
                <w:szCs w:val="32"/>
              </w:rPr>
              <w:t>Bursa Uludağ Üniversitesi Teknoloji Transfer Ofisi A.Ş</w:t>
            </w:r>
            <w:r w:rsidR="00F10D80">
              <w:rPr>
                <w:b/>
                <w:color w:val="002060"/>
                <w:sz w:val="40"/>
                <w:szCs w:val="40"/>
              </w:rPr>
              <w:t xml:space="preserve">. </w:t>
            </w:r>
          </w:p>
          <w:p w:rsidR="007B7A88" w:rsidRPr="001B16A2" w:rsidRDefault="007B7A88" w:rsidP="0044524D">
            <w:pPr>
              <w:pStyle w:val="Balk3"/>
              <w:outlineLvl w:val="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Teknoloji Transfer Ofisi tarafından düzenlenen girişimcilik etkinl</w:t>
            </w:r>
            <w:r w:rsidR="00E72634">
              <w:rPr>
                <w:b/>
                <w:sz w:val="32"/>
                <w:szCs w:val="32"/>
              </w:rPr>
              <w:t>ikleri, girişimcilik konusunda Ü</w:t>
            </w:r>
            <w:r>
              <w:rPr>
                <w:b/>
                <w:sz w:val="32"/>
                <w:szCs w:val="32"/>
              </w:rPr>
              <w:t>niversite</w:t>
            </w:r>
            <w:r w:rsidR="00E72634">
              <w:rPr>
                <w:b/>
                <w:sz w:val="32"/>
                <w:szCs w:val="32"/>
              </w:rPr>
              <w:t>miz</w:t>
            </w:r>
            <w:r>
              <w:rPr>
                <w:b/>
                <w:sz w:val="32"/>
                <w:szCs w:val="32"/>
              </w:rPr>
              <w:t>/ Bursa ve Türkiye’deki teşviklerden</w:t>
            </w:r>
            <w:bookmarkStart w:id="0" w:name="_GoBack"/>
            <w:bookmarkEnd w:id="0"/>
            <w:r>
              <w:rPr>
                <w:b/>
                <w:sz w:val="32"/>
                <w:szCs w:val="32"/>
              </w:rPr>
              <w:t xml:space="preserve"> haberdar olunacak…  </w:t>
            </w:r>
          </w:p>
          <w:p w:rsidR="007B7A88" w:rsidRDefault="007B7A88" w:rsidP="0044524D">
            <w:pPr>
              <w:rPr>
                <w:b/>
                <w:color w:val="F15A24" w:themeColor="accent2"/>
                <w:sz w:val="40"/>
                <w:szCs w:val="40"/>
              </w:rPr>
            </w:pPr>
          </w:p>
        </w:tc>
      </w:tr>
    </w:tbl>
    <w:p w:rsidR="007B7A88" w:rsidRDefault="007B7A88" w:rsidP="00532863">
      <w:pPr>
        <w:pStyle w:val="Altyaz"/>
        <w:rPr>
          <w:sz w:val="28"/>
          <w:szCs w:val="28"/>
        </w:rPr>
      </w:pPr>
    </w:p>
    <w:p w:rsidR="007B7A88" w:rsidRDefault="007B7A88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FF4C76" w:rsidRPr="002956B5" w:rsidRDefault="00FF4C76" w:rsidP="00FF4C76">
      <w:pPr>
        <w:pStyle w:val="KonuBal"/>
        <w:rPr>
          <w:b/>
          <w:sz w:val="40"/>
          <w:szCs w:val="40"/>
        </w:rPr>
      </w:pPr>
      <w:r w:rsidRPr="002956B5">
        <w:rPr>
          <w:b/>
          <w:sz w:val="40"/>
          <w:szCs w:val="40"/>
        </w:rPr>
        <w:t xml:space="preserve">kariyer planlama dersi” istenen belgeler 5 </w:t>
      </w:r>
    </w:p>
    <w:p w:rsidR="00FF4C76" w:rsidRPr="00EA10A5" w:rsidRDefault="00FF4C76" w:rsidP="00FF4C76">
      <w:pPr>
        <w:pStyle w:val="KonuBal"/>
        <w:rPr>
          <w:color w:val="002060"/>
          <w:sz w:val="36"/>
          <w:szCs w:val="36"/>
        </w:rPr>
      </w:pPr>
      <w:r>
        <w:rPr>
          <w:sz w:val="56"/>
        </w:rPr>
        <w:t xml:space="preserve"> </w:t>
      </w:r>
      <w:r>
        <w:rPr>
          <w:color w:val="002060"/>
          <w:sz w:val="36"/>
          <w:szCs w:val="36"/>
        </w:rPr>
        <w:t xml:space="preserve"> KİŞİSEL KARİYER HEDEFİ İLE İLGİLİ YAZI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F4C76" w:rsidTr="0044524D">
        <w:tc>
          <w:tcPr>
            <w:tcW w:w="10456" w:type="dxa"/>
          </w:tcPr>
          <w:p w:rsidR="00FF4C76" w:rsidRDefault="00FF4C76" w:rsidP="0044524D">
            <w:pPr>
              <w:rPr>
                <w:b/>
                <w:color w:val="F15A24" w:themeColor="accent2"/>
                <w:sz w:val="40"/>
                <w:szCs w:val="40"/>
              </w:rPr>
            </w:pPr>
            <w:r w:rsidRPr="00EC59E1"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>Öğrencinin eğitim görülen bölüm/ program ile ilgili olarak kariyer imkânları ve fırsatlarını inceleyip, kendi kariyer hedefiyle ilgili</w:t>
            </w:r>
            <w:r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 1 ya da 2 sayfalık kısa bir yazıyı bu bölümde yazması. </w:t>
            </w:r>
          </w:p>
        </w:tc>
      </w:tr>
    </w:tbl>
    <w:p w:rsidR="00FF4C76" w:rsidRDefault="00FF4C76" w:rsidP="00FF4C76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832F81" w:rsidRDefault="00832F81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Default="00CF7644" w:rsidP="00532863">
      <w:pPr>
        <w:pStyle w:val="Altyaz"/>
        <w:rPr>
          <w:sz w:val="28"/>
          <w:szCs w:val="28"/>
        </w:rPr>
      </w:pPr>
    </w:p>
    <w:p w:rsidR="00CF7644" w:rsidRPr="002956B5" w:rsidRDefault="00CF7644" w:rsidP="00CF7644">
      <w:pPr>
        <w:pStyle w:val="KonuBal"/>
        <w:rPr>
          <w:b/>
          <w:color w:val="C23C0C"/>
          <w:sz w:val="40"/>
          <w:szCs w:val="40"/>
        </w:rPr>
      </w:pPr>
      <w:r w:rsidRPr="002956B5">
        <w:rPr>
          <w:b/>
          <w:color w:val="C23C0C"/>
          <w:sz w:val="40"/>
          <w:szCs w:val="40"/>
        </w:rPr>
        <w:t xml:space="preserve">kariyer planlama dersi” istenen belgeler 6 </w:t>
      </w:r>
    </w:p>
    <w:p w:rsidR="00CF7644" w:rsidRPr="00EA10A5" w:rsidRDefault="00CF7644" w:rsidP="00CF7644">
      <w:pPr>
        <w:pStyle w:val="KonuBal"/>
        <w:rPr>
          <w:color w:val="002060"/>
          <w:sz w:val="36"/>
          <w:szCs w:val="36"/>
        </w:rPr>
      </w:pPr>
      <w:r>
        <w:rPr>
          <w:sz w:val="56"/>
        </w:rPr>
        <w:t xml:space="preserve"> </w:t>
      </w:r>
      <w:r>
        <w:rPr>
          <w:color w:val="002060"/>
          <w:sz w:val="36"/>
          <w:szCs w:val="36"/>
        </w:rPr>
        <w:t xml:space="preserve"> özgeçmiş örneği 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F7644" w:rsidTr="0044524D">
        <w:tc>
          <w:tcPr>
            <w:tcW w:w="10456" w:type="dxa"/>
          </w:tcPr>
          <w:p w:rsidR="00CF7644" w:rsidRDefault="00CF7644" w:rsidP="00CF7644">
            <w:pPr>
              <w:rPr>
                <w:b/>
                <w:color w:val="F15A24" w:themeColor="accent2"/>
                <w:sz w:val="40"/>
                <w:szCs w:val="40"/>
              </w:rPr>
            </w:pPr>
            <w:r w:rsidRPr="00EC59E1"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Öğrencinin </w:t>
            </w:r>
            <w:r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derste anlatılan noktalara dikkat ederek ve özgeçmiş (CV) örneklerini inceleyerek, temel düzeyde de olsa özgeçmiş hazırlayıp, bu sayfada yer vermesi. </w:t>
            </w:r>
          </w:p>
        </w:tc>
      </w:tr>
    </w:tbl>
    <w:p w:rsidR="00CF7644" w:rsidRDefault="00CF7644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Pr="002956B5" w:rsidRDefault="00890499" w:rsidP="00890499">
      <w:pPr>
        <w:pStyle w:val="KonuBal"/>
        <w:rPr>
          <w:b/>
          <w:sz w:val="40"/>
          <w:szCs w:val="40"/>
        </w:rPr>
      </w:pPr>
      <w:r w:rsidRPr="002956B5">
        <w:rPr>
          <w:b/>
          <w:sz w:val="40"/>
          <w:szCs w:val="40"/>
        </w:rPr>
        <w:t xml:space="preserve">kariyer planlama dersi” istenen belgeler 7 </w:t>
      </w:r>
    </w:p>
    <w:p w:rsidR="00890499" w:rsidRPr="00EA10A5" w:rsidRDefault="00890499" w:rsidP="00890499">
      <w:pPr>
        <w:pStyle w:val="KonuBal"/>
        <w:rPr>
          <w:color w:val="002060"/>
          <w:sz w:val="36"/>
          <w:szCs w:val="36"/>
        </w:rPr>
      </w:pPr>
      <w:r>
        <w:rPr>
          <w:sz w:val="56"/>
        </w:rPr>
        <w:t xml:space="preserve"> </w:t>
      </w:r>
      <w:r>
        <w:rPr>
          <w:color w:val="002060"/>
          <w:sz w:val="36"/>
          <w:szCs w:val="36"/>
        </w:rPr>
        <w:t xml:space="preserve"> </w:t>
      </w:r>
      <w:r w:rsidR="002A0824">
        <w:rPr>
          <w:color w:val="002060"/>
          <w:sz w:val="36"/>
          <w:szCs w:val="36"/>
        </w:rPr>
        <w:t>iki etkinliğe katılma</w:t>
      </w:r>
      <w:r>
        <w:rPr>
          <w:color w:val="002060"/>
          <w:sz w:val="36"/>
          <w:szCs w:val="36"/>
        </w:rPr>
        <w:t xml:space="preserve"> 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0499" w:rsidTr="0044524D">
        <w:tc>
          <w:tcPr>
            <w:tcW w:w="10456" w:type="dxa"/>
          </w:tcPr>
          <w:p w:rsidR="00890499" w:rsidRDefault="00890499" w:rsidP="00890499">
            <w:pPr>
              <w:rPr>
                <w:b/>
                <w:color w:val="F15A24" w:themeColor="accent2"/>
                <w:sz w:val="40"/>
                <w:szCs w:val="40"/>
              </w:rPr>
            </w:pPr>
            <w:r w:rsidRPr="00EC59E1"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Öğrencinin </w:t>
            </w:r>
            <w:r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alanla/ kariyer konularıyla ilgili en </w:t>
            </w:r>
            <w:r w:rsidRPr="00890499"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az </w:t>
            </w:r>
            <w:r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iki </w:t>
            </w:r>
            <w:r w:rsidRPr="00890499"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>etkinliğe katılıp, bun</w:t>
            </w:r>
            <w:r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ların </w:t>
            </w:r>
            <w:r w:rsidRPr="00890499"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>fotoğraf</w:t>
            </w:r>
            <w:r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 görüntüsü, </w:t>
            </w:r>
            <w:r w:rsidRPr="00890499"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>sertifika</w:t>
            </w:r>
            <w:r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 örneği, </w:t>
            </w:r>
            <w:proofErr w:type="gramStart"/>
            <w:r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>online</w:t>
            </w:r>
            <w:proofErr w:type="gramEnd"/>
            <w:r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 etkinli</w:t>
            </w:r>
            <w:r w:rsidR="00204CEB"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>k</w:t>
            </w:r>
            <w:r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 ise </w:t>
            </w:r>
            <w:r w:rsidRPr="00890499"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>ekran görüntüsü</w:t>
            </w:r>
            <w:r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nü alıp, bu bölüme </w:t>
            </w:r>
            <w:r w:rsidRPr="00890499"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>eklemesi</w:t>
            </w:r>
            <w:r>
              <w:rPr>
                <w:rFonts w:asciiTheme="majorHAnsi" w:eastAsiaTheme="majorEastAsia" w:hAnsiTheme="majorHAnsi" w:cstheme="majorBidi"/>
                <w:b/>
                <w:color w:val="20415B" w:themeColor="accent1" w:themeShade="7F"/>
                <w:sz w:val="32"/>
                <w:szCs w:val="32"/>
              </w:rPr>
              <w:t xml:space="preserve">… </w:t>
            </w:r>
          </w:p>
        </w:tc>
      </w:tr>
    </w:tbl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Default="00890499" w:rsidP="00532863">
      <w:pPr>
        <w:pStyle w:val="Altyaz"/>
        <w:rPr>
          <w:sz w:val="28"/>
          <w:szCs w:val="28"/>
        </w:rPr>
      </w:pPr>
    </w:p>
    <w:p w:rsidR="00890499" w:rsidRPr="00902A9D" w:rsidRDefault="00890499" w:rsidP="00532863">
      <w:pPr>
        <w:pStyle w:val="Altyaz"/>
        <w:rPr>
          <w:sz w:val="28"/>
          <w:szCs w:val="28"/>
        </w:rPr>
      </w:pPr>
    </w:p>
    <w:sectPr w:rsidR="00890499" w:rsidRPr="00902A9D" w:rsidSect="00960688">
      <w:footerReference w:type="default" r:id="rId9"/>
      <w:pgSz w:w="11906" w:h="16838" w:code="9"/>
      <w:pgMar w:top="1008" w:right="720" w:bottom="1008" w:left="720" w:header="648" w:footer="64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42EB" w:rsidRDefault="00CA42EB">
      <w:pPr>
        <w:spacing w:after="0"/>
      </w:pPr>
      <w:r>
        <w:separator/>
      </w:r>
    </w:p>
  </w:endnote>
  <w:endnote w:type="continuationSeparator" w:id="0">
    <w:p w:rsidR="00CA42EB" w:rsidRDefault="00CA42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rdia New">
    <w:altName w:val="Microsoft Sans Serif"/>
    <w:panose1 w:val="020B0304020202020204"/>
    <w:charset w:val="DE"/>
    <w:family w:val="roman"/>
    <w:pitch w:val="variable"/>
    <w:sig w:usb0="01000000" w:usb1="00000000" w:usb2="00000000" w:usb3="00000000" w:csb0="0001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53244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F78BF" w:rsidRDefault="00427C7A">
        <w:pPr>
          <w:pStyle w:val="AltBilgi"/>
        </w:pPr>
        <w:r>
          <w:rPr>
            <w:lang w:bidi="tr-TR"/>
          </w:rPr>
          <w:fldChar w:fldCharType="begin"/>
        </w:r>
        <w:r>
          <w:rPr>
            <w:lang w:bidi="tr-TR"/>
          </w:rPr>
          <w:instrText xml:space="preserve"> PAGE   \* MERGEFORMAT </w:instrText>
        </w:r>
        <w:r>
          <w:rPr>
            <w:lang w:bidi="tr-TR"/>
          </w:rPr>
          <w:fldChar w:fldCharType="separate"/>
        </w:r>
        <w:r w:rsidR="005B46B5">
          <w:rPr>
            <w:noProof/>
            <w:lang w:bidi="tr-TR"/>
          </w:rPr>
          <w:t>7</w:t>
        </w:r>
        <w:r>
          <w:rPr>
            <w:noProof/>
            <w:lang w:bidi="tr-T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42EB" w:rsidRDefault="00CA42EB">
      <w:pPr>
        <w:spacing w:after="0"/>
      </w:pPr>
      <w:r>
        <w:separator/>
      </w:r>
    </w:p>
  </w:footnote>
  <w:footnote w:type="continuationSeparator" w:id="0">
    <w:p w:rsidR="00CA42EB" w:rsidRDefault="00CA42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E3EA7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9822D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C0816E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9344E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6F077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16023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42ADB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48614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EAE8A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B162F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FB2AD2"/>
    <w:multiLevelType w:val="hybridMultilevel"/>
    <w:tmpl w:val="CB88D688"/>
    <w:lvl w:ilvl="0" w:tplc="041F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E2548C"/>
    <w:multiLevelType w:val="hybridMultilevel"/>
    <w:tmpl w:val="74D216B8"/>
    <w:lvl w:ilvl="0" w:tplc="041F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D23CF1"/>
    <w:multiLevelType w:val="hybridMultilevel"/>
    <w:tmpl w:val="47227A2E"/>
    <w:lvl w:ilvl="0" w:tplc="041F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40731E2"/>
    <w:multiLevelType w:val="hybridMultilevel"/>
    <w:tmpl w:val="C89ED812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E01CB"/>
    <w:multiLevelType w:val="hybridMultilevel"/>
    <w:tmpl w:val="083E8EDC"/>
    <w:lvl w:ilvl="0" w:tplc="041F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9D3548"/>
    <w:multiLevelType w:val="hybridMultilevel"/>
    <w:tmpl w:val="8FAADB82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2EB"/>
    <w:rsid w:val="00076059"/>
    <w:rsid w:val="000F5E6E"/>
    <w:rsid w:val="001802FB"/>
    <w:rsid w:val="001B16A2"/>
    <w:rsid w:val="002018D4"/>
    <w:rsid w:val="00204CEB"/>
    <w:rsid w:val="00242724"/>
    <w:rsid w:val="00257DEA"/>
    <w:rsid w:val="002956B5"/>
    <w:rsid w:val="002A0824"/>
    <w:rsid w:val="002B0F00"/>
    <w:rsid w:val="00300A21"/>
    <w:rsid w:val="003044A2"/>
    <w:rsid w:val="00347026"/>
    <w:rsid w:val="00356487"/>
    <w:rsid w:val="003750E3"/>
    <w:rsid w:val="003A49EB"/>
    <w:rsid w:val="003E37D3"/>
    <w:rsid w:val="00427C7A"/>
    <w:rsid w:val="00447FC2"/>
    <w:rsid w:val="00451B43"/>
    <w:rsid w:val="00456D40"/>
    <w:rsid w:val="004956D2"/>
    <w:rsid w:val="004C228D"/>
    <w:rsid w:val="00532863"/>
    <w:rsid w:val="00566FBC"/>
    <w:rsid w:val="005B07A5"/>
    <w:rsid w:val="005B46B5"/>
    <w:rsid w:val="005C2030"/>
    <w:rsid w:val="0064758B"/>
    <w:rsid w:val="006B35E8"/>
    <w:rsid w:val="006D5F62"/>
    <w:rsid w:val="006D712C"/>
    <w:rsid w:val="00700C31"/>
    <w:rsid w:val="00716DF6"/>
    <w:rsid w:val="007443DA"/>
    <w:rsid w:val="00753109"/>
    <w:rsid w:val="00775265"/>
    <w:rsid w:val="007A086D"/>
    <w:rsid w:val="007A0A48"/>
    <w:rsid w:val="007B41A9"/>
    <w:rsid w:val="007B5414"/>
    <w:rsid w:val="007B7A88"/>
    <w:rsid w:val="007D47CB"/>
    <w:rsid w:val="00832F81"/>
    <w:rsid w:val="008810D2"/>
    <w:rsid w:val="008820F4"/>
    <w:rsid w:val="008865D0"/>
    <w:rsid w:val="00890499"/>
    <w:rsid w:val="00895300"/>
    <w:rsid w:val="008D14F9"/>
    <w:rsid w:val="00902A9D"/>
    <w:rsid w:val="009445EA"/>
    <w:rsid w:val="009562A4"/>
    <w:rsid w:val="00957E31"/>
    <w:rsid w:val="00960688"/>
    <w:rsid w:val="009857C0"/>
    <w:rsid w:val="009A64C0"/>
    <w:rsid w:val="00A04D52"/>
    <w:rsid w:val="00A17405"/>
    <w:rsid w:val="00A45A49"/>
    <w:rsid w:val="00A73313"/>
    <w:rsid w:val="00A855E1"/>
    <w:rsid w:val="00B91121"/>
    <w:rsid w:val="00BB1145"/>
    <w:rsid w:val="00BD749B"/>
    <w:rsid w:val="00BF0238"/>
    <w:rsid w:val="00C713D5"/>
    <w:rsid w:val="00C833A0"/>
    <w:rsid w:val="00C9029B"/>
    <w:rsid w:val="00CA42EB"/>
    <w:rsid w:val="00CF7644"/>
    <w:rsid w:val="00D025F2"/>
    <w:rsid w:val="00D128F7"/>
    <w:rsid w:val="00D312E0"/>
    <w:rsid w:val="00D45A15"/>
    <w:rsid w:val="00DA5AA2"/>
    <w:rsid w:val="00E1718F"/>
    <w:rsid w:val="00E37E97"/>
    <w:rsid w:val="00E72634"/>
    <w:rsid w:val="00EA0BE4"/>
    <w:rsid w:val="00EA10A5"/>
    <w:rsid w:val="00EC59E1"/>
    <w:rsid w:val="00EE3492"/>
    <w:rsid w:val="00EF78BF"/>
    <w:rsid w:val="00F10D80"/>
    <w:rsid w:val="00F33B28"/>
    <w:rsid w:val="00F83CAD"/>
    <w:rsid w:val="00F95A59"/>
    <w:rsid w:val="00FB52C1"/>
    <w:rsid w:val="00FF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21"/>
    <o:shapelayout v:ext="edit">
      <o:idmap v:ext="edit" data="1"/>
    </o:shapelayout>
  </w:shapeDefaults>
  <w:decimalSymbol w:val=","/>
  <w:listSeparator w:val=";"/>
  <w14:docId w14:val="740821AB"/>
  <w15:chartTrackingRefBased/>
  <w15:docId w15:val="{9DFE68CF-C8EC-4431-B10B-1BF1CDE8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ja-JP" w:bidi="ar-SA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5A59"/>
  </w:style>
  <w:style w:type="paragraph" w:styleId="Balk1">
    <w:name w:val="heading 1"/>
    <w:basedOn w:val="Normal"/>
    <w:link w:val="Balk1Char"/>
    <w:uiPriority w:val="9"/>
    <w:qFormat/>
    <w:rsid w:val="00F95A59"/>
    <w:pPr>
      <w:keepNext/>
      <w:keepLines/>
      <w:pBdr>
        <w:top w:val="single" w:sz="48" w:space="8" w:color="306189" w:themeColor="accent1" w:themeShade="BF"/>
        <w:bottom w:val="single" w:sz="48" w:space="8" w:color="306189" w:themeColor="accent1" w:themeShade="BF"/>
      </w:pBdr>
      <w:shd w:val="clear" w:color="auto" w:fill="306189" w:themeFill="accent1" w:themeFillShade="BF"/>
      <w:spacing w:before="160"/>
      <w:outlineLvl w:val="0"/>
    </w:pPr>
    <w:rPr>
      <w:rFonts w:asciiTheme="majorHAnsi" w:eastAsiaTheme="majorEastAsia" w:hAnsiTheme="majorHAnsi" w:cstheme="majorBidi"/>
      <w:color w:val="FFFFFF" w:themeColor="background1"/>
      <w:sz w:val="48"/>
      <w:szCs w:val="32"/>
    </w:rPr>
  </w:style>
  <w:style w:type="paragraph" w:styleId="Balk2">
    <w:name w:val="heading 2"/>
    <w:basedOn w:val="Normal"/>
    <w:link w:val="Balk2Char"/>
    <w:uiPriority w:val="9"/>
    <w:unhideWhenUsed/>
    <w:qFormat/>
    <w:pPr>
      <w:keepNext/>
      <w:keepLines/>
      <w:pBdr>
        <w:top w:val="single" w:sz="48" w:space="4" w:color="D8E6F1" w:themeColor="accent1" w:themeTint="33"/>
        <w:bottom w:val="single" w:sz="48" w:space="4" w:color="D8E6F1" w:themeColor="accent1" w:themeTint="33"/>
      </w:pBdr>
      <w:shd w:val="clear" w:color="auto" w:fill="D8E6F1" w:themeFill="accent1" w:themeFillTint="33"/>
      <w:spacing w:before="80" w:after="80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0415B" w:themeColor="accent1" w:themeShade="7F"/>
      <w:sz w:val="28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06189" w:themeColor="accent1" w:themeShade="BF"/>
      <w:sz w:val="24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06189" w:themeColor="accent1" w:themeShade="BF"/>
      <w:sz w:val="24"/>
    </w:rPr>
  </w:style>
  <w:style w:type="paragraph" w:styleId="Balk6">
    <w:name w:val="heading 6"/>
    <w:basedOn w:val="Normal"/>
    <w:next w:val="Normal"/>
    <w:link w:val="Balk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0415B" w:themeColor="accent1" w:themeShade="7F"/>
      <w:sz w:val="24"/>
    </w:rPr>
  </w:style>
  <w:style w:type="paragraph" w:styleId="Balk7">
    <w:name w:val="heading 7"/>
    <w:basedOn w:val="Normal"/>
    <w:next w:val="Normal"/>
    <w:link w:val="Balk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0415B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unhideWhenUsed/>
    <w:qFormat/>
    <w:rsid w:val="001B16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unhideWhenUsed/>
    <w:qFormat/>
    <w:rsid w:val="001B16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itapBal">
    <w:name w:val="Book Title"/>
    <w:basedOn w:val="VarsaylanParagrafYazTipi"/>
    <w:uiPriority w:val="33"/>
    <w:semiHidden/>
    <w:unhideWhenUsed/>
    <w:qFormat/>
    <w:rPr>
      <w:b/>
      <w:bCs/>
      <w:i/>
      <w:iCs/>
      <w:spacing w:val="0"/>
    </w:rPr>
  </w:style>
  <w:style w:type="character" w:styleId="GlBavuru">
    <w:name w:val="Intense Reference"/>
    <w:basedOn w:val="VarsaylanParagrafYazTipi"/>
    <w:uiPriority w:val="32"/>
    <w:semiHidden/>
    <w:unhideWhenUsed/>
    <w:qFormat/>
    <w:rsid w:val="00F95A59"/>
    <w:rPr>
      <w:b/>
      <w:bCs/>
      <w:caps w:val="0"/>
      <w:smallCaps/>
      <w:color w:val="306189" w:themeColor="accent1" w:themeShade="BF"/>
      <w:spacing w:val="0"/>
    </w:rPr>
  </w:style>
  <w:style w:type="paragraph" w:styleId="KonuBal">
    <w:name w:val="Title"/>
    <w:basedOn w:val="Normal"/>
    <w:link w:val="KonuBalChar"/>
    <w:uiPriority w:val="1"/>
    <w:qFormat/>
    <w:rsid w:val="00F95A59"/>
    <w:pPr>
      <w:pBdr>
        <w:top w:val="single" w:sz="8" w:space="10" w:color="2B577A" w:themeColor="text2"/>
        <w:bottom w:val="single" w:sz="8" w:space="10" w:color="2B577A" w:themeColor="text2"/>
      </w:pBdr>
      <w:spacing w:before="160"/>
      <w:contextualSpacing/>
    </w:pPr>
    <w:rPr>
      <w:rFonts w:asciiTheme="majorHAnsi" w:eastAsiaTheme="majorEastAsia" w:hAnsiTheme="majorHAnsi" w:cstheme="majorBidi"/>
      <w:caps/>
      <w:color w:val="C23C0C" w:themeColor="accent2" w:themeShade="BF"/>
      <w:kern w:val="28"/>
      <w:sz w:val="10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"/>
    <w:rsid w:val="00F95A59"/>
    <w:rPr>
      <w:rFonts w:asciiTheme="majorHAnsi" w:eastAsiaTheme="majorEastAsia" w:hAnsiTheme="majorHAnsi" w:cstheme="majorBidi"/>
      <w:caps/>
      <w:color w:val="C23C0C" w:themeColor="accent2" w:themeShade="BF"/>
      <w:kern w:val="28"/>
      <w:sz w:val="104"/>
      <w:szCs w:val="56"/>
    </w:rPr>
  </w:style>
  <w:style w:type="paragraph" w:styleId="Altyaz">
    <w:name w:val="Subtitle"/>
    <w:basedOn w:val="Normal"/>
    <w:link w:val="AltyazChar"/>
    <w:uiPriority w:val="11"/>
    <w:qFormat/>
    <w:rsid w:val="00F95A59"/>
    <w:pPr>
      <w:numPr>
        <w:ilvl w:val="1"/>
      </w:numPr>
      <w:spacing w:before="200" w:after="0"/>
      <w:contextualSpacing/>
    </w:pPr>
    <w:rPr>
      <w:color w:val="C23C0C" w:themeColor="accent2" w:themeShade="BF"/>
      <w:sz w:val="52"/>
    </w:rPr>
  </w:style>
  <w:style w:type="character" w:customStyle="1" w:styleId="AltyazChar">
    <w:name w:val="Altyazı Char"/>
    <w:basedOn w:val="VarsaylanParagrafYazTipi"/>
    <w:link w:val="Altyaz"/>
    <w:uiPriority w:val="11"/>
    <w:rsid w:val="00F95A59"/>
    <w:rPr>
      <w:color w:val="C23C0C" w:themeColor="accent2" w:themeShade="BF"/>
      <w:sz w:val="52"/>
    </w:rPr>
  </w:style>
  <w:style w:type="character" w:customStyle="1" w:styleId="Balk1Char">
    <w:name w:val="Başlık 1 Char"/>
    <w:basedOn w:val="VarsaylanParagrafYazTipi"/>
    <w:link w:val="Balk1"/>
    <w:uiPriority w:val="9"/>
    <w:rsid w:val="00F95A59"/>
    <w:rPr>
      <w:rFonts w:asciiTheme="majorHAnsi" w:eastAsiaTheme="majorEastAsia" w:hAnsiTheme="majorHAnsi" w:cstheme="majorBidi"/>
      <w:color w:val="FFFFFF" w:themeColor="background1"/>
      <w:sz w:val="48"/>
      <w:szCs w:val="32"/>
      <w:shd w:val="clear" w:color="auto" w:fill="306189" w:themeFill="accent1" w:themeFillShade="BF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sz w:val="36"/>
      <w:szCs w:val="26"/>
      <w:shd w:val="clear" w:color="auto" w:fill="D8E6F1" w:themeFill="accent1" w:themeFillTint="33"/>
    </w:rPr>
  </w:style>
  <w:style w:type="character" w:styleId="YerTutucuMetni">
    <w:name w:val="Placeholder Text"/>
    <w:basedOn w:val="VarsaylanParagrafYazTipi"/>
    <w:uiPriority w:val="99"/>
    <w:semiHidden/>
    <w:rPr>
      <w:color w:val="808080"/>
    </w:rPr>
  </w:style>
  <w:style w:type="paragraph" w:styleId="AltBilgi">
    <w:name w:val="footer"/>
    <w:basedOn w:val="Normal"/>
    <w:link w:val="AltBilgiChar"/>
    <w:uiPriority w:val="99"/>
    <w:unhideWhenUsed/>
    <w:pPr>
      <w:spacing w:after="0"/>
    </w:pPr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stBilgi">
    <w:name w:val="header"/>
    <w:basedOn w:val="Normal"/>
    <w:link w:val="stBilgiChar"/>
    <w:uiPriority w:val="99"/>
    <w:unhideWhenUsed/>
    <w:pPr>
      <w:spacing w:after="0"/>
    </w:pPr>
  </w:style>
  <w:style w:type="character" w:customStyle="1" w:styleId="stBilgiChar">
    <w:name w:val="Üst Bilgi Char"/>
    <w:basedOn w:val="VarsaylanParagrafYazTipi"/>
    <w:link w:val="stBilgi"/>
    <w:uiPriority w:val="99"/>
  </w:style>
  <w:style w:type="character" w:customStyle="1" w:styleId="Balk3Char">
    <w:name w:val="Başlık 3 Char"/>
    <w:basedOn w:val="VarsaylanParagrafYazTipi"/>
    <w:link w:val="Balk3"/>
    <w:uiPriority w:val="9"/>
    <w:rPr>
      <w:rFonts w:asciiTheme="majorHAnsi" w:eastAsiaTheme="majorEastAsia" w:hAnsiTheme="majorHAnsi" w:cstheme="majorBidi"/>
      <w:color w:val="20415B" w:themeColor="accent1" w:themeShade="7F"/>
      <w:sz w:val="28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Pr>
      <w:rFonts w:asciiTheme="majorHAnsi" w:eastAsiaTheme="majorEastAsia" w:hAnsiTheme="majorHAnsi" w:cstheme="majorBidi"/>
      <w:i/>
      <w:iCs/>
      <w:color w:val="306189" w:themeColor="accent1" w:themeShade="BF"/>
      <w:sz w:val="24"/>
    </w:rPr>
  </w:style>
  <w:style w:type="character" w:customStyle="1" w:styleId="Balk5Char">
    <w:name w:val="Başlık 5 Char"/>
    <w:basedOn w:val="VarsaylanParagrafYazTipi"/>
    <w:link w:val="Balk5"/>
    <w:uiPriority w:val="9"/>
    <w:rPr>
      <w:rFonts w:asciiTheme="majorHAnsi" w:eastAsiaTheme="majorEastAsia" w:hAnsiTheme="majorHAnsi" w:cstheme="majorBidi"/>
      <w:color w:val="306189" w:themeColor="accent1" w:themeShade="BF"/>
      <w:sz w:val="24"/>
    </w:rPr>
  </w:style>
  <w:style w:type="character" w:customStyle="1" w:styleId="Balk6Char">
    <w:name w:val="Başlık 6 Char"/>
    <w:basedOn w:val="VarsaylanParagrafYazTipi"/>
    <w:link w:val="Balk6"/>
    <w:uiPriority w:val="9"/>
    <w:rPr>
      <w:rFonts w:asciiTheme="majorHAnsi" w:eastAsiaTheme="majorEastAsia" w:hAnsiTheme="majorHAnsi" w:cstheme="majorBidi"/>
      <w:color w:val="20415B" w:themeColor="accent1" w:themeShade="7F"/>
      <w:sz w:val="24"/>
    </w:rPr>
  </w:style>
  <w:style w:type="character" w:customStyle="1" w:styleId="Balk7Char">
    <w:name w:val="Başlık 7 Char"/>
    <w:basedOn w:val="VarsaylanParagrafYazTipi"/>
    <w:link w:val="Balk7"/>
    <w:uiPriority w:val="9"/>
    <w:rPr>
      <w:rFonts w:asciiTheme="majorHAnsi" w:eastAsiaTheme="majorEastAsia" w:hAnsiTheme="majorHAnsi" w:cstheme="majorBidi"/>
      <w:i/>
      <w:iCs/>
      <w:color w:val="20415B" w:themeColor="accent1" w:themeShade="7F"/>
    </w:rPr>
  </w:style>
  <w:style w:type="paragraph" w:styleId="TBal">
    <w:name w:val="TOC Heading"/>
    <w:basedOn w:val="Balk1"/>
    <w:next w:val="Normal"/>
    <w:uiPriority w:val="39"/>
    <w:semiHidden/>
    <w:unhideWhenUsed/>
    <w:qFormat/>
    <w:pPr>
      <w:outlineLvl w:val="9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95A5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95A59"/>
    <w:rPr>
      <w:rFonts w:ascii="Segoe UI" w:hAnsi="Segoe UI" w:cs="Segoe UI"/>
      <w:sz w:val="18"/>
      <w:szCs w:val="18"/>
    </w:rPr>
  </w:style>
  <w:style w:type="character" w:styleId="GlVurgulama">
    <w:name w:val="Intense Emphasis"/>
    <w:basedOn w:val="VarsaylanParagrafYazTipi"/>
    <w:uiPriority w:val="21"/>
    <w:semiHidden/>
    <w:unhideWhenUsed/>
    <w:qFormat/>
    <w:rsid w:val="00F95A59"/>
    <w:rPr>
      <w:i/>
      <w:iCs/>
      <w:color w:val="306189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semiHidden/>
    <w:unhideWhenUsed/>
    <w:qFormat/>
    <w:rsid w:val="00F95A59"/>
    <w:pPr>
      <w:pBdr>
        <w:top w:val="single" w:sz="4" w:space="10" w:color="306189" w:themeColor="accent1" w:themeShade="BF"/>
        <w:bottom w:val="single" w:sz="4" w:space="10" w:color="306189" w:themeColor="accent1" w:themeShade="BF"/>
      </w:pBdr>
      <w:spacing w:before="360" w:after="360"/>
      <w:ind w:left="864" w:right="864"/>
    </w:pPr>
    <w:rPr>
      <w:i/>
      <w:iCs/>
      <w:color w:val="306189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semiHidden/>
    <w:rsid w:val="00F95A59"/>
    <w:rPr>
      <w:i/>
      <w:iCs/>
      <w:color w:val="306189" w:themeColor="accent1" w:themeShade="BF"/>
    </w:rPr>
  </w:style>
  <w:style w:type="paragraph" w:styleId="bekMetni">
    <w:name w:val="Block Text"/>
    <w:basedOn w:val="Normal"/>
    <w:uiPriority w:val="99"/>
    <w:semiHidden/>
    <w:unhideWhenUsed/>
    <w:rsid w:val="00F95A59"/>
    <w:pPr>
      <w:pBdr>
        <w:top w:val="single" w:sz="2" w:space="10" w:color="306189" w:themeColor="accent1" w:themeShade="BF" w:shadow="1"/>
        <w:left w:val="single" w:sz="2" w:space="10" w:color="306189" w:themeColor="accent1" w:themeShade="BF" w:shadow="1"/>
        <w:bottom w:val="single" w:sz="2" w:space="10" w:color="306189" w:themeColor="accent1" w:themeShade="BF" w:shadow="1"/>
        <w:right w:val="single" w:sz="2" w:space="10" w:color="306189" w:themeColor="accent1" w:themeShade="BF" w:shadow="1"/>
      </w:pBdr>
      <w:ind w:left="1152" w:right="1152"/>
    </w:pPr>
    <w:rPr>
      <w:i/>
      <w:iCs/>
      <w:color w:val="306189" w:themeColor="accent1" w:themeShade="B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F95A59"/>
    <w:rPr>
      <w:color w:val="595959" w:themeColor="text1" w:themeTint="A6"/>
      <w:shd w:val="clear" w:color="auto" w:fill="E6E6E6"/>
    </w:rPr>
  </w:style>
  <w:style w:type="character" w:styleId="Kpr">
    <w:name w:val="Hyperlink"/>
    <w:basedOn w:val="VarsaylanParagrafYazTipi"/>
    <w:uiPriority w:val="99"/>
    <w:unhideWhenUsed/>
    <w:rsid w:val="00532863"/>
    <w:rPr>
      <w:color w:val="0563C1" w:themeColor="hyperlink"/>
      <w:u w:val="single"/>
    </w:rPr>
  </w:style>
  <w:style w:type="character" w:customStyle="1" w:styleId="Balk8Char">
    <w:name w:val="Başlık 8 Char"/>
    <w:basedOn w:val="VarsaylanParagrafYazTipi"/>
    <w:link w:val="Balk8"/>
    <w:uiPriority w:val="9"/>
    <w:rsid w:val="001B16A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rsid w:val="001B16A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oKlavuzu">
    <w:name w:val="Table Grid"/>
    <w:basedOn w:val="NormalTablo"/>
    <w:uiPriority w:val="39"/>
    <w:rsid w:val="001B16A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link w:val="AralkYokChar"/>
    <w:uiPriority w:val="1"/>
    <w:qFormat/>
    <w:rsid w:val="00775265"/>
    <w:pPr>
      <w:spacing w:after="0"/>
      <w:jc w:val="left"/>
    </w:pPr>
    <w:rPr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775265"/>
    <w:rPr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Sunu%20&#350;ablonlar&#305;\Word%20Sunu%20Tasla&#287;&#30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E3143EC601547098AF56C69ED40BCE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BA3BFBA-80BD-4113-966F-742C2C35AFDB}"/>
      </w:docPartPr>
      <w:docPartBody>
        <w:p w:rsidR="00F27932" w:rsidRDefault="00313493" w:rsidP="00313493">
          <w:pPr>
            <w:pStyle w:val="9E3143EC601547098AF56C69ED40BCE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F92CAC6F41AF4E4CB86F57176D24D60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1E545A9-27DF-4C75-90C6-E90666AA5092}"/>
      </w:docPartPr>
      <w:docPartBody>
        <w:p w:rsidR="00F27932" w:rsidRDefault="00313493" w:rsidP="00313493">
          <w:pPr>
            <w:pStyle w:val="F92CAC6F41AF4E4CB86F57176D24D60D"/>
          </w:pPr>
          <w:r>
            <w:rPr>
              <w:color w:val="5B9BD5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rdia New">
    <w:altName w:val="Microsoft Sans Serif"/>
    <w:panose1 w:val="020B0304020202020204"/>
    <w:charset w:val="DE"/>
    <w:family w:val="roman"/>
    <w:pitch w:val="variable"/>
    <w:sig w:usb0="01000000" w:usb1="00000000" w:usb2="00000000" w:usb3="00000000" w:csb0="0001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93"/>
    <w:rsid w:val="00313493"/>
    <w:rsid w:val="00F2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9E3143EC601547098AF56C69ED40BCE7">
    <w:name w:val="9E3143EC601547098AF56C69ED40BCE7"/>
    <w:rsid w:val="00313493"/>
  </w:style>
  <w:style w:type="paragraph" w:customStyle="1" w:styleId="F92CAC6F41AF4E4CB86F57176D24D60D">
    <w:name w:val="F92CAC6F41AF4E4CB86F57176D24D60D"/>
    <w:rsid w:val="003134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85">
      <a:dk1>
        <a:sysClr val="windowText" lastClr="000000"/>
      </a:dk1>
      <a:lt1>
        <a:sysClr val="window" lastClr="FFFFFF"/>
      </a:lt1>
      <a:dk2>
        <a:srgbClr val="2B577A"/>
      </a:dk2>
      <a:lt2>
        <a:srgbClr val="C8E4FA"/>
      </a:lt2>
      <a:accent1>
        <a:srgbClr val="4183B8"/>
      </a:accent1>
      <a:accent2>
        <a:srgbClr val="F15A24"/>
      </a:accent2>
      <a:accent3>
        <a:srgbClr val="EDBB3B"/>
      </a:accent3>
      <a:accent4>
        <a:srgbClr val="9AD957"/>
      </a:accent4>
      <a:accent5>
        <a:srgbClr val="43CCB8"/>
      </a:accent5>
      <a:accent6>
        <a:srgbClr val="C07DC9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2021 - 2022 EĞİTİM ÖĞRETİM YILI GÜZ DÖNEMİ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650443-7168-4B6F-AA90-D7AACC0ED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Sunu Taslağı</Template>
  <TotalTime>150</TotalTime>
  <Pages>8</Pages>
  <Words>354</Words>
  <Characters>2020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kariyer planlama dersi</vt:lpstr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kariyer planlama dersi</dc:title>
  <dc:subject>DERSİ GEÇMEK İÇİN HAZIRLANMASI GEREKEN BELGELER</dc:subject>
  <dc:creator>ASUS</dc:creator>
  <cp:keywords/>
  <dc:description/>
  <cp:lastModifiedBy>ASUS</cp:lastModifiedBy>
  <cp:revision>75</cp:revision>
  <dcterms:created xsi:type="dcterms:W3CDTF">2021-06-18T20:24:00Z</dcterms:created>
  <dcterms:modified xsi:type="dcterms:W3CDTF">2021-10-02T08:57:00Z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